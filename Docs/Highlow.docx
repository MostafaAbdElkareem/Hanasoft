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316C98BD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3D1D8B0F" w14:textId="75DABE62" w:rsidR="005854DB" w:rsidRPr="005854DB" w:rsidRDefault="00CA4973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FE6366F65C944EB5821798E1DC500CE8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proofErr w:type="spellStart"/>
                <w:r w:rsidR="009A4F8F">
                  <w:t>Highlow</w:t>
                </w:r>
                <w:proofErr w:type="spellEnd"/>
                <w:r w:rsidR="004A74A1">
                  <w:t xml:space="preserve"> Assessment</w:t>
                </w:r>
              </w:sdtContent>
            </w:sdt>
          </w:p>
        </w:tc>
      </w:tr>
      <w:tr w:rsidR="005854DB" w:rsidRPr="0092125E" w14:paraId="71477579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2E2C5FC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7633C51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350DE643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10A55C55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p w14:paraId="5D729AB1" w14:textId="04B0698A" w:rsidR="005854DB" w:rsidRPr="005854DB" w:rsidRDefault="005854DB" w:rsidP="005854DB">
            <w:pPr>
              <w:pStyle w:val="Subtitle"/>
            </w:pPr>
          </w:p>
        </w:tc>
      </w:tr>
    </w:tbl>
    <w:bookmarkEnd w:id="0"/>
    <w:p w14:paraId="32D3EF2A" w14:textId="3C878722" w:rsidR="00BD0C60" w:rsidRDefault="009A4F8F" w:rsidP="005854DB">
      <w:pPr>
        <w:pStyle w:val="Heading1"/>
      </w:pPr>
      <w:r>
        <w:t>Functional Features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14:paraId="774B4445" w14:textId="77777777" w:rsidTr="003D6AFD">
        <w:trPr>
          <w:trHeight w:val="297"/>
        </w:trPr>
        <w:tc>
          <w:tcPr>
            <w:tcW w:w="450" w:type="dxa"/>
          </w:tcPr>
          <w:p w14:paraId="078AE046" w14:textId="677B43EE" w:rsidR="00685B4E" w:rsidRPr="00A67285" w:rsidRDefault="00685B4E" w:rsidP="00784AB5">
            <w:pPr>
              <w:pStyle w:val="Checkbox"/>
            </w:pPr>
          </w:p>
        </w:tc>
        <w:tc>
          <w:tcPr>
            <w:tcW w:w="9620" w:type="dxa"/>
          </w:tcPr>
          <w:p w14:paraId="7A7033C6" w14:textId="667B79B8" w:rsidR="00685B4E" w:rsidRDefault="008A108A" w:rsidP="00685B4E">
            <w:pPr>
              <w:pStyle w:val="ListNumber"/>
            </w:pPr>
            <w:r>
              <w:t>Real time price updates (chart and card</w:t>
            </w:r>
            <w:r w:rsidR="005905B3">
              <w:t>s</w:t>
            </w:r>
            <w:r>
              <w:t>) for selected assets</w:t>
            </w:r>
          </w:p>
          <w:p w14:paraId="1B429125" w14:textId="1E725404" w:rsidR="00552F97" w:rsidRDefault="00552F97" w:rsidP="00552F97">
            <w:pPr>
              <w:pStyle w:val="ListNumber2"/>
              <w:ind w:firstLine="72"/>
            </w:pPr>
            <w:r>
              <w:t>Real-time chart update</w:t>
            </w:r>
          </w:p>
          <w:p w14:paraId="230DDE31" w14:textId="036409AC" w:rsidR="00552F97" w:rsidRDefault="00552F97" w:rsidP="00552F97">
            <w:pPr>
              <w:pStyle w:val="ListNumber2"/>
              <w:ind w:firstLine="72"/>
            </w:pPr>
            <w:r>
              <w:t>Real-time asset card update</w:t>
            </w:r>
          </w:p>
          <w:p w14:paraId="2FD3BA77" w14:textId="2E8FFABA" w:rsidR="00552F97" w:rsidRDefault="00552F97" w:rsidP="00552F97">
            <w:pPr>
              <w:pStyle w:val="ListNumber2"/>
              <w:ind w:firstLine="72"/>
            </w:pPr>
            <w:r>
              <w:t>Coloring indication (Green / Red</w:t>
            </w:r>
          </w:p>
          <w:p w14:paraId="51D994B1" w14:textId="3AB1C120" w:rsidR="00742B2C" w:rsidRDefault="005905B3" w:rsidP="00685B4E">
            <w:pPr>
              <w:pStyle w:val="ListNumber"/>
            </w:pPr>
            <w:r>
              <w:t xml:space="preserve">Trade </w:t>
            </w:r>
            <w:r w:rsidR="00742B2C">
              <w:t xml:space="preserve">Assets </w:t>
            </w:r>
            <w:r w:rsidR="00552F97">
              <w:t>view</w:t>
            </w:r>
          </w:p>
          <w:p w14:paraId="1513CE09" w14:textId="68E834B9" w:rsidR="00552F97" w:rsidRDefault="00AE2638" w:rsidP="00552F97">
            <w:pPr>
              <w:pStyle w:val="ListNumber2"/>
              <w:ind w:firstLine="72"/>
            </w:pPr>
            <w:r>
              <w:t xml:space="preserve">Carousel </w:t>
            </w:r>
            <w:r w:rsidR="00552F97">
              <w:t>display</w:t>
            </w:r>
            <w:r>
              <w:t xml:space="preserve"> for asset cards </w:t>
            </w:r>
            <w:r w:rsidR="00552F97">
              <w:t xml:space="preserve"> </w:t>
            </w:r>
          </w:p>
          <w:p w14:paraId="16AE0497" w14:textId="3C8494C8" w:rsidR="00552F97" w:rsidRDefault="00C874A7" w:rsidP="00552F97">
            <w:pPr>
              <w:pStyle w:val="ListNumber2"/>
              <w:ind w:firstLine="72"/>
            </w:pPr>
            <w:r>
              <w:t xml:space="preserve">Trade </w:t>
            </w:r>
            <w:r w:rsidR="003E6EC5">
              <w:t>Assets Filtering</w:t>
            </w:r>
            <w:r w:rsidR="00413BB9">
              <w:t xml:space="preserve"> (filter by value or currency - including search input with autocomplete feature, or by bookmarked assets)</w:t>
            </w:r>
          </w:p>
          <w:p w14:paraId="0B121B9C" w14:textId="0DA524E9" w:rsidR="00742B2C" w:rsidRDefault="00552F97" w:rsidP="00685B4E">
            <w:pPr>
              <w:pStyle w:val="ListNumber"/>
            </w:pPr>
            <w:r>
              <w:t>Bookmark Assets</w:t>
            </w:r>
            <w:r w:rsidR="00413BB9">
              <w:t xml:space="preserve"> (add to favorites for watching)</w:t>
            </w:r>
          </w:p>
          <w:p w14:paraId="714CD68F" w14:textId="53DD485B" w:rsidR="008A108A" w:rsidRDefault="008A108A" w:rsidP="00685B4E">
            <w:pPr>
              <w:pStyle w:val="ListNumber"/>
            </w:pPr>
            <w:r>
              <w:t xml:space="preserve">Live Trading </w:t>
            </w:r>
          </w:p>
          <w:p w14:paraId="1D1BED14" w14:textId="77777777" w:rsidR="008A108A" w:rsidRDefault="008A108A" w:rsidP="00685B4E">
            <w:pPr>
              <w:pStyle w:val="ListNumber"/>
            </w:pPr>
            <w:r>
              <w:t>User management</w:t>
            </w:r>
          </w:p>
          <w:p w14:paraId="6D7EA7B9" w14:textId="13F2264F" w:rsidR="002E03FB" w:rsidRDefault="00552F97" w:rsidP="00552F97">
            <w:pPr>
              <w:pStyle w:val="ListNumber2"/>
              <w:ind w:hanging="18"/>
            </w:pPr>
            <w:r>
              <w:t>Login</w:t>
            </w:r>
          </w:p>
          <w:p w14:paraId="244AEDD3" w14:textId="32A01197" w:rsidR="00552F97" w:rsidRDefault="00552F97" w:rsidP="00552F97">
            <w:pPr>
              <w:pStyle w:val="ListNumber2"/>
              <w:ind w:hanging="18"/>
            </w:pPr>
            <w:r>
              <w:t>Logout</w:t>
            </w:r>
          </w:p>
          <w:p w14:paraId="70B9BA0B" w14:textId="77777777" w:rsidR="00552F97" w:rsidRDefault="00552F97" w:rsidP="00552F97">
            <w:pPr>
              <w:pStyle w:val="ListNumber2"/>
              <w:ind w:hanging="18"/>
            </w:pPr>
            <w:r>
              <w:t>Forgot password</w:t>
            </w:r>
          </w:p>
          <w:p w14:paraId="75CA91E0" w14:textId="01C411B2" w:rsidR="00552F97" w:rsidRDefault="00552F97" w:rsidP="00552F97">
            <w:pPr>
              <w:pStyle w:val="ListNumber2"/>
              <w:ind w:hanging="18"/>
            </w:pPr>
            <w:r>
              <w:t xml:space="preserve">Account management </w:t>
            </w:r>
          </w:p>
        </w:tc>
      </w:tr>
      <w:tr w:rsidR="00A67285" w14:paraId="60762DA9" w14:textId="77777777" w:rsidTr="003D6AFD">
        <w:tc>
          <w:tcPr>
            <w:tcW w:w="450" w:type="dxa"/>
          </w:tcPr>
          <w:p w14:paraId="1D86FBB0" w14:textId="6F0F1D26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5E7242B6" w14:textId="05D86488" w:rsidR="00A67285" w:rsidRDefault="00AE2638" w:rsidP="00A67285">
            <w:pPr>
              <w:pStyle w:val="ListNumber"/>
            </w:pPr>
            <w:r>
              <w:t>Notification on selected asset</w:t>
            </w:r>
          </w:p>
        </w:tc>
      </w:tr>
    </w:tbl>
    <w:p w14:paraId="63C1C18B" w14:textId="77777777" w:rsidR="005854DB" w:rsidRDefault="005854DB" w:rsidP="005854DB"/>
    <w:p w14:paraId="1B2AE0EB" w14:textId="0A94B7BE" w:rsidR="00685B4E" w:rsidRPr="00685B4E" w:rsidRDefault="00E77661" w:rsidP="00685B4E">
      <w:pPr>
        <w:pStyle w:val="Heading1"/>
      </w:pPr>
      <w:r>
        <w:t>Visual UI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A67285" w14:paraId="229A9EAE" w14:textId="77777777" w:rsidTr="00794847">
        <w:trPr>
          <w:trHeight w:val="297"/>
        </w:trPr>
        <w:tc>
          <w:tcPr>
            <w:tcW w:w="450" w:type="dxa"/>
          </w:tcPr>
          <w:p w14:paraId="57034EAB" w14:textId="78346157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4BF74DE2" w14:textId="4BA1ECFA" w:rsidR="00A67285" w:rsidRDefault="00FA05C1" w:rsidP="00D73C42">
            <w:pPr>
              <w:pStyle w:val="ListNumber"/>
              <w:numPr>
                <w:ilvl w:val="0"/>
                <w:numId w:val="39"/>
              </w:numPr>
            </w:pPr>
            <w:r>
              <w:t>Interactive chart</w:t>
            </w:r>
            <w:r w:rsidR="00DA03A8">
              <w:t xml:space="preserve"> that </w:t>
            </w:r>
            <w:r w:rsidR="00C874A7">
              <w:t>shows</w:t>
            </w:r>
            <w:r w:rsidR="00DA03A8">
              <w:t xml:space="preserve"> real time changes to prices and interact with trading actions</w:t>
            </w:r>
          </w:p>
          <w:p w14:paraId="388C7B5F" w14:textId="4CF318BD" w:rsidR="00D73C42" w:rsidRDefault="00D73C42" w:rsidP="00D73C42">
            <w:pPr>
              <w:pStyle w:val="ListNumber"/>
              <w:numPr>
                <w:ilvl w:val="0"/>
                <w:numId w:val="39"/>
              </w:numPr>
            </w:pPr>
            <w:r>
              <w:t>Trading form (High / Low Action on the chart</w:t>
            </w:r>
            <w:r w:rsidR="00263DFD">
              <w:t>)</w:t>
            </w:r>
          </w:p>
          <w:p w14:paraId="44F52E7B" w14:textId="0EB87053" w:rsidR="00380150" w:rsidRDefault="00380150" w:rsidP="00D73C42">
            <w:pPr>
              <w:pStyle w:val="ListNumber"/>
              <w:numPr>
                <w:ilvl w:val="0"/>
                <w:numId w:val="39"/>
              </w:numPr>
            </w:pPr>
            <w:r>
              <w:t xml:space="preserve">Filter controls </w:t>
            </w:r>
            <w:r w:rsidR="00C749D8">
              <w:t xml:space="preserve">(autocomplete, search input, filter by bookmarked) </w:t>
            </w:r>
          </w:p>
          <w:p w14:paraId="629FA302" w14:textId="1C0A9F8D" w:rsidR="00F9203A" w:rsidRDefault="00F9203A" w:rsidP="00D73C42">
            <w:pPr>
              <w:pStyle w:val="ListNumber"/>
              <w:numPr>
                <w:ilvl w:val="0"/>
                <w:numId w:val="39"/>
              </w:numPr>
            </w:pPr>
            <w:r>
              <w:lastRenderedPageBreak/>
              <w:t xml:space="preserve">Notification toaster </w:t>
            </w:r>
          </w:p>
          <w:p w14:paraId="5E97B3B8" w14:textId="1385C767" w:rsidR="008315A0" w:rsidRDefault="008315A0" w:rsidP="00D73C42">
            <w:pPr>
              <w:pStyle w:val="ListNumber"/>
              <w:numPr>
                <w:ilvl w:val="0"/>
                <w:numId w:val="39"/>
              </w:numPr>
            </w:pPr>
            <w:r>
              <w:t>Timer countdown control</w:t>
            </w:r>
          </w:p>
          <w:p w14:paraId="445FC829" w14:textId="34DD5E3B" w:rsidR="00115398" w:rsidRDefault="00115398" w:rsidP="00D73C42">
            <w:pPr>
              <w:pStyle w:val="ListNumber"/>
              <w:numPr>
                <w:ilvl w:val="0"/>
                <w:numId w:val="39"/>
              </w:numPr>
            </w:pPr>
            <w:r>
              <w:t>Transitions</w:t>
            </w:r>
            <w:r w:rsidR="00AA72AD">
              <w:t xml:space="preserve"> / contextual </w:t>
            </w:r>
            <w:r>
              <w:t xml:space="preserve">component animation  </w:t>
            </w:r>
          </w:p>
          <w:p w14:paraId="2B74BC60" w14:textId="66F3EF8E" w:rsidR="005F1D13" w:rsidRDefault="005F1D13" w:rsidP="00D73C42">
            <w:pPr>
              <w:pStyle w:val="ListNumber"/>
              <w:numPr>
                <w:ilvl w:val="0"/>
                <w:numId w:val="39"/>
              </w:numPr>
            </w:pPr>
            <w:r>
              <w:t>Tab controls</w:t>
            </w:r>
          </w:p>
          <w:p w14:paraId="1CFF561D" w14:textId="301B60CB" w:rsidR="00FA05C1" w:rsidRDefault="00FA05C1" w:rsidP="00D73C42">
            <w:pPr>
              <w:pStyle w:val="ListNumber"/>
              <w:numPr>
                <w:ilvl w:val="0"/>
                <w:numId w:val="39"/>
              </w:numPr>
            </w:pPr>
            <w:r>
              <w:t xml:space="preserve">Carousel </w:t>
            </w:r>
          </w:p>
          <w:p w14:paraId="34EDD1E9" w14:textId="19A897DF" w:rsidR="00FA05C1" w:rsidRDefault="00FA05C1" w:rsidP="00D73C42">
            <w:pPr>
              <w:pStyle w:val="ListNumber"/>
              <w:numPr>
                <w:ilvl w:val="0"/>
                <w:numId w:val="39"/>
              </w:numPr>
            </w:pPr>
            <w:r>
              <w:t>Card UI</w:t>
            </w:r>
          </w:p>
        </w:tc>
      </w:tr>
      <w:tr w:rsidR="00A67285" w14:paraId="3B3CF021" w14:textId="77777777" w:rsidTr="00794847">
        <w:tc>
          <w:tcPr>
            <w:tcW w:w="450" w:type="dxa"/>
          </w:tcPr>
          <w:p w14:paraId="20C6342F" w14:textId="3C69884F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6ECCA0AD" w14:textId="00475881" w:rsidR="00F9203A" w:rsidRDefault="00F9203A" w:rsidP="00A67285">
            <w:pPr>
              <w:pStyle w:val="ListNumber"/>
            </w:pPr>
            <w:r>
              <w:t xml:space="preserve">Custom </w:t>
            </w:r>
            <w:r w:rsidR="00BC0FD6">
              <w:t>d</w:t>
            </w:r>
            <w:r>
              <w:t xml:space="preserve">ropdown menus </w:t>
            </w:r>
          </w:p>
        </w:tc>
      </w:tr>
      <w:tr w:rsidR="00A67285" w14:paraId="037D207B" w14:textId="77777777" w:rsidTr="00794847">
        <w:tc>
          <w:tcPr>
            <w:tcW w:w="450" w:type="dxa"/>
          </w:tcPr>
          <w:p w14:paraId="2BD4EF64" w14:textId="6D469A42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07EDC1E3" w14:textId="77777777" w:rsidR="00A67285" w:rsidRDefault="00FA05C1" w:rsidP="00A67285">
            <w:pPr>
              <w:pStyle w:val="ListNumber"/>
            </w:pPr>
            <w:r>
              <w:t>Sliding panels</w:t>
            </w:r>
          </w:p>
          <w:p w14:paraId="22F09B28" w14:textId="64BFC9F2" w:rsidR="00413BB9" w:rsidRPr="00685B4E" w:rsidRDefault="00413BB9" w:rsidP="00A67285">
            <w:pPr>
              <w:pStyle w:val="ListNumber"/>
            </w:pPr>
            <w:r>
              <w:t xml:space="preserve">Loading indicator </w:t>
            </w:r>
          </w:p>
        </w:tc>
      </w:tr>
      <w:tr w:rsidR="00A67285" w14:paraId="233B5298" w14:textId="77777777" w:rsidTr="00794847">
        <w:tc>
          <w:tcPr>
            <w:tcW w:w="450" w:type="dxa"/>
          </w:tcPr>
          <w:p w14:paraId="75EE262D" w14:textId="666CE152" w:rsidR="00A67285" w:rsidRDefault="00A67285" w:rsidP="00784AB5">
            <w:pPr>
              <w:pStyle w:val="Checkbox"/>
            </w:pPr>
          </w:p>
        </w:tc>
        <w:tc>
          <w:tcPr>
            <w:tcW w:w="9620" w:type="dxa"/>
            <w:gridSpan w:val="2"/>
          </w:tcPr>
          <w:p w14:paraId="4C3B8A74" w14:textId="56E2D372" w:rsidR="00040D2B" w:rsidRPr="00685B4E" w:rsidRDefault="00040D2B" w:rsidP="00A67285">
            <w:pPr>
              <w:pStyle w:val="ListNumber"/>
            </w:pPr>
            <w:r>
              <w:t>Logo, color theme, icons, and typography</w:t>
            </w:r>
          </w:p>
        </w:tc>
      </w:tr>
      <w:tr w:rsidR="00FA05C1" w14:paraId="1BFC2588" w14:textId="77777777" w:rsidTr="00794847">
        <w:trPr>
          <w:gridAfter w:val="1"/>
          <w:wAfter w:w="9170" w:type="dxa"/>
        </w:trPr>
        <w:tc>
          <w:tcPr>
            <w:tcW w:w="450" w:type="dxa"/>
          </w:tcPr>
          <w:p w14:paraId="35DC4B84" w14:textId="77777777" w:rsidR="00FA05C1" w:rsidRDefault="00FA05C1" w:rsidP="00784AB5">
            <w:pPr>
              <w:pStyle w:val="Checkbox"/>
            </w:pPr>
          </w:p>
        </w:tc>
        <w:tc>
          <w:tcPr>
            <w:tcW w:w="450" w:type="dxa"/>
          </w:tcPr>
          <w:p w14:paraId="5F49C691" w14:textId="5CA79FEC" w:rsidR="00FA05C1" w:rsidRDefault="00FA05C1" w:rsidP="00784AB5">
            <w:pPr>
              <w:pStyle w:val="Checkbox"/>
            </w:pPr>
          </w:p>
        </w:tc>
      </w:tr>
    </w:tbl>
    <w:p w14:paraId="718ED195" w14:textId="77777777" w:rsidR="00685B4E" w:rsidRDefault="00685B4E" w:rsidP="005854DB"/>
    <w:p w14:paraId="0F0B2B4E" w14:textId="14EA13E6" w:rsidR="00685B4E" w:rsidRDefault="00E77661" w:rsidP="009355C2">
      <w:pPr>
        <w:pStyle w:val="Heading1"/>
      </w:pPr>
      <w:r>
        <w:t>UI Components</w:t>
      </w:r>
    </w:p>
    <w:p w14:paraId="730A2702" w14:textId="32EE5C71" w:rsidR="00D10CB5" w:rsidRDefault="00D10CB5" w:rsidP="00D10CB5">
      <w:pPr>
        <w:rPr>
          <w:noProof/>
        </w:rPr>
      </w:pPr>
      <w:r>
        <w:t xml:space="preserve">Suggested UI </w:t>
      </w:r>
      <w:proofErr w:type="gramStart"/>
      <w:r>
        <w:t>components</w:t>
      </w:r>
      <w:proofErr w:type="gramEnd"/>
      <w:r>
        <w:t xml:space="preserve"> structure </w:t>
      </w:r>
      <w:r w:rsidR="00DA03A8">
        <w:t xml:space="preserve">check the folder structure in the </w:t>
      </w:r>
      <w:r w:rsidR="00C874A7">
        <w:t>R</w:t>
      </w:r>
      <w:r w:rsidR="00DA03A8">
        <w:t>eact</w:t>
      </w:r>
      <w:r w:rsidR="00C874A7">
        <w:t>JS</w:t>
      </w:r>
      <w:r w:rsidR="00DA03A8">
        <w:t xml:space="preserve"> app and wireframe image</w:t>
      </w:r>
      <w:r w:rsidR="003027C9">
        <w:t xml:space="preserve"> (</w:t>
      </w:r>
      <w:proofErr w:type="spellStart"/>
      <w:r w:rsidR="003027C9" w:rsidRPr="003027C9">
        <w:t>Hanasoft</w:t>
      </w:r>
      <w:proofErr w:type="spellEnd"/>
      <w:r w:rsidR="003027C9" w:rsidRPr="003027C9">
        <w:t xml:space="preserve"> - </w:t>
      </w:r>
      <w:proofErr w:type="spellStart"/>
      <w:r w:rsidR="003027C9" w:rsidRPr="003027C9">
        <w:t>highlow</w:t>
      </w:r>
      <w:proofErr w:type="spellEnd"/>
      <w:r w:rsidR="003027C9" w:rsidRPr="003027C9">
        <w:t xml:space="preserve"> UI components </w:t>
      </w:r>
      <w:proofErr w:type="spellStart"/>
      <w:r w:rsidR="003027C9" w:rsidRPr="003027C9">
        <w:t>structure.drawio.svg</w:t>
      </w:r>
      <w:proofErr w:type="spellEnd"/>
      <w:r w:rsidR="003027C9">
        <w:t>)</w:t>
      </w:r>
      <w:r w:rsidR="000F7E64">
        <w:t xml:space="preserve"> included in </w:t>
      </w:r>
      <w:hyperlink r:id="rId11" w:history="1">
        <w:proofErr w:type="spellStart"/>
        <w:r w:rsidR="000F7E64" w:rsidRPr="000F7E64">
          <w:rPr>
            <w:rStyle w:val="Hyperlink"/>
            <w:b/>
            <w:bCs/>
            <w:color w:val="0090A2" w:themeColor="text2" w:themeTint="BF"/>
          </w:rPr>
          <w:t>Hanasoft</w:t>
        </w:r>
        <w:proofErr w:type="spellEnd"/>
      </w:hyperlink>
      <w:r w:rsidR="000F7E64" w:rsidRPr="000F7E64">
        <w:rPr>
          <w:color w:val="0090A2" w:themeColor="text2" w:themeTint="BF"/>
        </w:rPr>
        <w:t xml:space="preserve"> </w:t>
      </w:r>
      <w:proofErr w:type="spellStart"/>
      <w:r w:rsidR="000F7E64">
        <w:t>github</w:t>
      </w:r>
      <w:proofErr w:type="spellEnd"/>
      <w:r w:rsidR="000F7E64">
        <w:t xml:space="preserve"> repo under Docs folder</w:t>
      </w:r>
    </w:p>
    <w:p w14:paraId="2126BB67" w14:textId="69CA2BCC" w:rsidR="00926815" w:rsidRPr="00D10CB5" w:rsidRDefault="00926815" w:rsidP="00D10CB5"/>
    <w:p w14:paraId="0645AFC8" w14:textId="20D96FB5" w:rsidR="00685B4E" w:rsidRDefault="00DA03A8" w:rsidP="009355C2">
      <w:pPr>
        <w:pStyle w:val="Heading1"/>
      </w:pPr>
      <w:r>
        <w:t>Quality-assurance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E7E3E5E" w14:textId="77777777" w:rsidTr="00794847">
        <w:trPr>
          <w:trHeight w:val="297"/>
        </w:trPr>
        <w:tc>
          <w:tcPr>
            <w:tcW w:w="450" w:type="dxa"/>
          </w:tcPr>
          <w:p w14:paraId="3A7544C1" w14:textId="4A5872EA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49E9C925" w14:textId="3960B603" w:rsidR="00CE4DFC" w:rsidRDefault="00CE4DFC" w:rsidP="00A67285">
            <w:pPr>
              <w:pStyle w:val="ListNumber"/>
              <w:numPr>
                <w:ilvl w:val="0"/>
                <w:numId w:val="41"/>
              </w:numPr>
            </w:pPr>
            <w:r>
              <w:t xml:space="preserve">Stick to approved design and collaborate with </w:t>
            </w:r>
            <w:r w:rsidR="00C874A7">
              <w:t>UX/UI</w:t>
            </w:r>
            <w:r>
              <w:t xml:space="preserve"> designer to understand the visual elements in the design</w:t>
            </w:r>
            <w:r w:rsidR="00C874A7">
              <w:t xml:space="preserve"> and user interactions</w:t>
            </w:r>
            <w:r>
              <w:t xml:space="preserve">, UX designer should hand over </w:t>
            </w:r>
            <w:r w:rsidR="001A28F5">
              <w:t>UI</w:t>
            </w:r>
            <w:r>
              <w:t xml:space="preserve"> guidelines or prototype to Devs and QA walk through different screen</w:t>
            </w:r>
          </w:p>
          <w:p w14:paraId="26FE6E19" w14:textId="77777777" w:rsidR="001A28F5" w:rsidRPr="001A28F5" w:rsidRDefault="00206EBA" w:rsidP="001A28F5">
            <w:pPr>
              <w:pStyle w:val="ListNumber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 w:rsidRPr="001A28F5">
              <w:rPr>
                <w:b/>
                <w:bCs/>
              </w:rPr>
              <w:t xml:space="preserve">For developers </w:t>
            </w:r>
          </w:p>
          <w:p w14:paraId="741A5599" w14:textId="0195C93D" w:rsidR="001A28F5" w:rsidRDefault="00206EBA" w:rsidP="001A28F5">
            <w:pPr>
              <w:pStyle w:val="ListNumber"/>
              <w:numPr>
                <w:ilvl w:val="0"/>
                <w:numId w:val="47"/>
              </w:numPr>
            </w:pPr>
            <w:r>
              <w:t>is to run unit testing on each component, preferable to automate test</w:t>
            </w:r>
            <w:r w:rsidR="001A28F5">
              <w:t>s</w:t>
            </w:r>
            <w:r>
              <w:t xml:space="preserve"> to reduce the testing time and ensure covering all the cases</w:t>
            </w:r>
          </w:p>
          <w:p w14:paraId="44900F79" w14:textId="77777777" w:rsidR="001A28F5" w:rsidRDefault="004E75BB" w:rsidP="001A28F5">
            <w:pPr>
              <w:pStyle w:val="ListNumber"/>
              <w:numPr>
                <w:ilvl w:val="0"/>
                <w:numId w:val="47"/>
              </w:numPr>
            </w:pPr>
            <w:r>
              <w:t>Consider automate/manually testing components against different browsers and devices if required</w:t>
            </w:r>
          </w:p>
          <w:p w14:paraId="4310E713" w14:textId="77777777" w:rsidR="004E75BB" w:rsidRDefault="004E75BB" w:rsidP="001A28F5">
            <w:pPr>
              <w:pStyle w:val="ListNumber"/>
              <w:numPr>
                <w:ilvl w:val="0"/>
                <w:numId w:val="47"/>
              </w:numPr>
            </w:pPr>
            <w:r>
              <w:t xml:space="preserve">Consider applying accessibility guidelines while development </w:t>
            </w:r>
          </w:p>
          <w:p w14:paraId="3FDB6353" w14:textId="64D6599C" w:rsidR="001A28F5" w:rsidRPr="009355C2" w:rsidRDefault="0012157A" w:rsidP="001A28F5">
            <w:pPr>
              <w:pStyle w:val="ListNumber"/>
              <w:numPr>
                <w:ilvl w:val="0"/>
                <w:numId w:val="47"/>
              </w:numPr>
            </w:pPr>
            <w:r w:rsidRPr="0012157A">
              <w:t>to test the UI and functionality after merging new features or updating existing ones</w:t>
            </w:r>
          </w:p>
        </w:tc>
      </w:tr>
      <w:tr w:rsidR="00A67285" w14:paraId="5755F977" w14:textId="77777777" w:rsidTr="00794847">
        <w:tc>
          <w:tcPr>
            <w:tcW w:w="450" w:type="dxa"/>
          </w:tcPr>
          <w:p w14:paraId="2C2B8679" w14:textId="3E3D57B2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1CD2A022" w14:textId="45034637" w:rsidR="00A67285" w:rsidRPr="009355C2" w:rsidRDefault="00A67285" w:rsidP="001A28F5">
            <w:pPr>
              <w:pStyle w:val="ListNumber"/>
              <w:numPr>
                <w:ilvl w:val="0"/>
                <w:numId w:val="0"/>
              </w:numPr>
            </w:pPr>
          </w:p>
        </w:tc>
      </w:tr>
      <w:tr w:rsidR="00A67285" w14:paraId="53157BA5" w14:textId="77777777" w:rsidTr="00794847">
        <w:tc>
          <w:tcPr>
            <w:tcW w:w="450" w:type="dxa"/>
          </w:tcPr>
          <w:p w14:paraId="18501E27" w14:textId="7909DAE0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2D78A8A6" w14:textId="77777777" w:rsidR="0012157A" w:rsidRPr="0012157A" w:rsidRDefault="002E293B" w:rsidP="00A67285">
            <w:pPr>
              <w:pStyle w:val="ListNumber"/>
              <w:rPr>
                <w:b/>
                <w:bCs/>
              </w:rPr>
            </w:pPr>
            <w:r w:rsidRPr="0012157A">
              <w:rPr>
                <w:b/>
                <w:bCs/>
              </w:rPr>
              <w:t xml:space="preserve">For QA </w:t>
            </w:r>
          </w:p>
          <w:p w14:paraId="21A4934E" w14:textId="77777777" w:rsidR="0012157A" w:rsidRDefault="0012157A" w:rsidP="0012157A">
            <w:pPr>
              <w:pStyle w:val="ListNumber"/>
              <w:numPr>
                <w:ilvl w:val="0"/>
                <w:numId w:val="48"/>
              </w:numPr>
            </w:pPr>
            <w:r>
              <w:t>T</w:t>
            </w:r>
            <w:r w:rsidR="002E293B">
              <w:t xml:space="preserve">o make sure design is implemented exactly as in the approved screens or prototypes (pixel perfect concept) by running </w:t>
            </w:r>
            <w:r w:rsidR="0047116D">
              <w:t>visual regression tests</w:t>
            </w:r>
          </w:p>
          <w:p w14:paraId="3ED1811A" w14:textId="77777777" w:rsidR="0012157A" w:rsidRDefault="0012157A" w:rsidP="00622378">
            <w:pPr>
              <w:pStyle w:val="ListNumber"/>
              <w:numPr>
                <w:ilvl w:val="0"/>
                <w:numId w:val="48"/>
              </w:numPr>
              <w:ind w:firstLine="148"/>
            </w:pPr>
            <w:r>
              <w:t>T</w:t>
            </w:r>
            <w:r w:rsidR="00CE4DFC">
              <w:t>o run complex test cases</w:t>
            </w:r>
            <w:r>
              <w:t xml:space="preserve"> scenarios</w:t>
            </w:r>
            <w:r w:rsidR="00CE4DFC">
              <w:t xml:space="preserve"> and make sure the developed features meet the requirement </w:t>
            </w:r>
          </w:p>
          <w:p w14:paraId="09395F1F" w14:textId="77777777" w:rsidR="0012157A" w:rsidRDefault="00CE4DFC" w:rsidP="0012157A">
            <w:pPr>
              <w:pStyle w:val="ListNumber"/>
              <w:numPr>
                <w:ilvl w:val="0"/>
                <w:numId w:val="48"/>
              </w:numPr>
              <w:ind w:firstLine="148"/>
            </w:pPr>
            <w:proofErr w:type="spellStart"/>
            <w:r>
              <w:t>Utilising</w:t>
            </w:r>
            <w:proofErr w:type="spellEnd"/>
            <w:r>
              <w:t xml:space="preserve"> automation tools </w:t>
            </w:r>
            <w:r w:rsidR="004E75BB">
              <w:t>to run test cases</w:t>
            </w:r>
          </w:p>
          <w:p w14:paraId="54A1826D" w14:textId="6F1A0027" w:rsidR="004E75BB" w:rsidRPr="009355C2" w:rsidRDefault="004E75BB" w:rsidP="0012157A">
            <w:pPr>
              <w:pStyle w:val="ListNumber"/>
              <w:numPr>
                <w:ilvl w:val="0"/>
                <w:numId w:val="48"/>
              </w:numPr>
              <w:ind w:firstLine="148"/>
            </w:pPr>
            <w:proofErr w:type="spellStart"/>
            <w:r>
              <w:t>Utlise</w:t>
            </w:r>
            <w:proofErr w:type="spellEnd"/>
            <w:r>
              <w:t xml:space="preserve"> tool</w:t>
            </w:r>
            <w:r w:rsidR="0012157A">
              <w:t>s</w:t>
            </w:r>
            <w:r>
              <w:t xml:space="preserve"> for testing cross browser compatibility</w:t>
            </w:r>
            <w:r w:rsidR="002E293B">
              <w:t xml:space="preserve"> and </w:t>
            </w:r>
            <w:r w:rsidR="0012157A">
              <w:t xml:space="preserve">targeted </w:t>
            </w:r>
            <w:r w:rsidR="002E293B">
              <w:t xml:space="preserve">accessibility guidelines level (if required) </w:t>
            </w:r>
          </w:p>
        </w:tc>
      </w:tr>
      <w:tr w:rsidR="00A67285" w14:paraId="78B7EC0F" w14:textId="77777777" w:rsidTr="00794847">
        <w:tc>
          <w:tcPr>
            <w:tcW w:w="450" w:type="dxa"/>
          </w:tcPr>
          <w:p w14:paraId="7A353FEE" w14:textId="366F5537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67E2893E" w14:textId="5944B478" w:rsidR="00A67285" w:rsidRPr="009355C2" w:rsidRDefault="002E293B" w:rsidP="00A67285">
            <w:pPr>
              <w:pStyle w:val="ListNumber"/>
            </w:pPr>
            <w:r>
              <w:t>Per each sprint make sure all tasks are done and meet the requirements and report if any issues and wrong actions was taken by running acceptance test</w:t>
            </w:r>
          </w:p>
        </w:tc>
      </w:tr>
      <w:tr w:rsidR="00A67285" w14:paraId="0A7D7976" w14:textId="77777777" w:rsidTr="00794847">
        <w:tc>
          <w:tcPr>
            <w:tcW w:w="450" w:type="dxa"/>
          </w:tcPr>
          <w:p w14:paraId="42E7E1CD" w14:textId="78FAECB2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057783B9" w14:textId="3A0688B0" w:rsidR="00A67285" w:rsidRDefault="002E293B" w:rsidP="00A67285">
            <w:pPr>
              <w:pStyle w:val="ListNumber"/>
            </w:pPr>
            <w:r>
              <w:t>Run performance test and report result to Devs to take actions to optimize it</w:t>
            </w:r>
          </w:p>
          <w:p w14:paraId="54CE541B" w14:textId="2C3FF9D1" w:rsidR="002E293B" w:rsidRPr="009355C2" w:rsidRDefault="0047116D" w:rsidP="0047116D">
            <w:pPr>
              <w:pStyle w:val="ListNumber"/>
            </w:pPr>
            <w:r>
              <w:t>UX designer to get involved periodically to review developed features and give feedback on its look and feel</w:t>
            </w:r>
          </w:p>
        </w:tc>
      </w:tr>
    </w:tbl>
    <w:p w14:paraId="0AA95BB1" w14:textId="77777777" w:rsidR="009355C2" w:rsidRDefault="009355C2" w:rsidP="009355C2"/>
    <w:p w14:paraId="1E2F5524" w14:textId="088F2831" w:rsidR="00685B4E" w:rsidRPr="00685B4E" w:rsidRDefault="006C325F" w:rsidP="009355C2">
      <w:pPr>
        <w:pStyle w:val="Heading1"/>
      </w:pPr>
      <w:r>
        <w:t xml:space="preserve">Data modeling 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4E29D0F1" w14:textId="77777777" w:rsidTr="00794847">
        <w:trPr>
          <w:trHeight w:val="297"/>
        </w:trPr>
        <w:tc>
          <w:tcPr>
            <w:tcW w:w="450" w:type="dxa"/>
          </w:tcPr>
          <w:p w14:paraId="18E216A1" w14:textId="06EB4F9A" w:rsidR="00A67285" w:rsidRDefault="00A67285" w:rsidP="00784AB5">
            <w:pPr>
              <w:pStyle w:val="Checkbox"/>
            </w:pPr>
          </w:p>
        </w:tc>
        <w:tc>
          <w:tcPr>
            <w:tcW w:w="9620" w:type="dxa"/>
          </w:tcPr>
          <w:p w14:paraId="348ADC15" w14:textId="7D01C395" w:rsidR="00A67285" w:rsidRPr="0078010D" w:rsidRDefault="006C325F" w:rsidP="006C325F">
            <w:pPr>
              <w:pStyle w:val="ListNumber"/>
              <w:numPr>
                <w:ilvl w:val="0"/>
                <w:numId w:val="0"/>
              </w:numPr>
            </w:pPr>
            <w:r>
              <w:t xml:space="preserve">Check attached diagram in the Docs folder </w:t>
            </w:r>
          </w:p>
        </w:tc>
      </w:tr>
    </w:tbl>
    <w:p w14:paraId="2C7B53AC" w14:textId="77777777" w:rsidR="009355C2" w:rsidRDefault="009355C2" w:rsidP="009355C2"/>
    <w:p w14:paraId="6CF49D22" w14:textId="63186D14" w:rsidR="009355C2" w:rsidRDefault="006C325F" w:rsidP="006C325F">
      <w:pPr>
        <w:pStyle w:val="Heading1"/>
      </w:pPr>
      <w:proofErr w:type="spellStart"/>
      <w:r>
        <w:t>Apis</w:t>
      </w:r>
      <w:proofErr w:type="spellEnd"/>
    </w:p>
    <w:p w14:paraId="3B1D7F4B" w14:textId="77777777" w:rsidR="006C325F" w:rsidRPr="006C325F" w:rsidRDefault="006C325F" w:rsidP="006C325F"/>
    <w:p w14:paraId="5A9932E9" w14:textId="08CA40EA" w:rsidR="00685B4E" w:rsidRDefault="006C325F" w:rsidP="006C325F">
      <w:pPr>
        <w:pStyle w:val="Heading1"/>
      </w:pPr>
      <w:r>
        <w:t xml:space="preserve">Development life cycle </w:t>
      </w:r>
    </w:p>
    <w:p w14:paraId="5228F439" w14:textId="20B941E1" w:rsidR="00703483" w:rsidRDefault="00703483" w:rsidP="00703483">
      <w:r>
        <w:t xml:space="preserve">Software Development lifecycle steps are defined as a framework with 7 steps that starts from </w:t>
      </w:r>
    </w:p>
    <w:p w14:paraId="28DAB92D" w14:textId="70F779EA" w:rsidR="00703483" w:rsidRPr="00703483" w:rsidRDefault="00703483" w:rsidP="007B18E0">
      <w:pPr>
        <w:pStyle w:val="ListParagraph"/>
        <w:numPr>
          <w:ilvl w:val="0"/>
          <w:numId w:val="46"/>
        </w:numPr>
        <w:shd w:val="clear" w:color="auto" w:fill="FFFFFF"/>
        <w:spacing w:before="900"/>
        <w:rPr>
          <w:rFonts w:ascii="Open Sans" w:hAnsi="Open Sans" w:cs="Open Sans"/>
          <w:color w:val="212121"/>
          <w:sz w:val="27"/>
        </w:rPr>
      </w:pPr>
      <w:r w:rsidRPr="00A755EF">
        <w:rPr>
          <w:b/>
          <w:bCs/>
        </w:rPr>
        <w:t>Planning</w:t>
      </w:r>
      <w:r>
        <w:t xml:space="preserve"> (</w:t>
      </w:r>
      <w:r w:rsidR="000157DD">
        <w:t xml:space="preserve">all aspects related to the product going live from cost, timeline and scheduled releases, </w:t>
      </w:r>
      <w:r w:rsidR="00BD6AE1">
        <w:t>resources,</w:t>
      </w:r>
      <w:r w:rsidR="000157DD">
        <w:t xml:space="preserve"> and licenses)</w:t>
      </w:r>
    </w:p>
    <w:p w14:paraId="664AF5D9" w14:textId="487BD81A" w:rsidR="00703483" w:rsidRPr="00703483" w:rsidRDefault="00703483" w:rsidP="007B18E0">
      <w:pPr>
        <w:pStyle w:val="ListParagraph"/>
        <w:numPr>
          <w:ilvl w:val="0"/>
          <w:numId w:val="46"/>
        </w:numPr>
        <w:shd w:val="clear" w:color="auto" w:fill="FFFFFF"/>
        <w:spacing w:before="900"/>
        <w:rPr>
          <w:rFonts w:ascii="Open Sans" w:hAnsi="Open Sans" w:cs="Open Sans"/>
          <w:color w:val="212121"/>
          <w:sz w:val="27"/>
        </w:rPr>
      </w:pPr>
      <w:r w:rsidRPr="00A755EF">
        <w:rPr>
          <w:rFonts w:ascii="Open Sans" w:hAnsi="Open Sans" w:cs="Open Sans"/>
          <w:b/>
          <w:bCs/>
          <w:color w:val="212121"/>
        </w:rPr>
        <w:lastRenderedPageBreak/>
        <w:t>Requirements</w:t>
      </w:r>
      <w:r w:rsidR="000157DD">
        <w:rPr>
          <w:rFonts w:ascii="Open Sans" w:hAnsi="Open Sans" w:cs="Open Sans"/>
          <w:color w:val="212121"/>
        </w:rPr>
        <w:t xml:space="preserve"> (collaboration between different stakeholders from business, SMEs, project managers, </w:t>
      </w:r>
      <w:proofErr w:type="gramStart"/>
      <w:r w:rsidR="000157DD">
        <w:rPr>
          <w:rFonts w:ascii="Open Sans" w:hAnsi="Open Sans" w:cs="Open Sans"/>
          <w:color w:val="212121"/>
        </w:rPr>
        <w:t>QAs</w:t>
      </w:r>
      <w:proofErr w:type="gramEnd"/>
      <w:r w:rsidR="000157DD">
        <w:rPr>
          <w:rFonts w:ascii="Open Sans" w:hAnsi="Open Sans" w:cs="Open Sans"/>
          <w:color w:val="212121"/>
        </w:rPr>
        <w:t xml:space="preserve"> and real end-users to gather and shape the features of the product </w:t>
      </w:r>
    </w:p>
    <w:p w14:paraId="68676A25" w14:textId="18053F79" w:rsidR="00703483" w:rsidRDefault="00703483" w:rsidP="00703483">
      <w:pPr>
        <w:pStyle w:val="ListParagraph"/>
        <w:numPr>
          <w:ilvl w:val="0"/>
          <w:numId w:val="46"/>
        </w:numPr>
      </w:pPr>
      <w:r w:rsidRPr="00A755EF">
        <w:rPr>
          <w:b/>
          <w:bCs/>
        </w:rPr>
        <w:t>UX design and Prototyping</w:t>
      </w:r>
      <w:r w:rsidR="000157DD">
        <w:t xml:space="preserve"> (transferring ideas and requirement into </w:t>
      </w:r>
      <w:r w:rsidR="00A755EF">
        <w:t xml:space="preserve">wireframes then visual design throughout different stages or applying processes like (user centered design or design thinking) to get approval on one design that match </w:t>
      </w:r>
      <w:proofErr w:type="spellStart"/>
      <w:r w:rsidR="00A755EF">
        <w:t>users</w:t>
      </w:r>
      <w:proofErr w:type="spellEnd"/>
      <w:r w:rsidR="00A755EF">
        <w:t xml:space="preserve"> needs</w:t>
      </w:r>
    </w:p>
    <w:p w14:paraId="0639F9F8" w14:textId="7E2EBA35" w:rsidR="00703483" w:rsidRDefault="00703483" w:rsidP="00703483">
      <w:pPr>
        <w:pStyle w:val="ListParagraph"/>
        <w:numPr>
          <w:ilvl w:val="0"/>
          <w:numId w:val="46"/>
        </w:numPr>
      </w:pPr>
      <w:r w:rsidRPr="00A755EF">
        <w:rPr>
          <w:b/>
          <w:bCs/>
        </w:rPr>
        <w:t>Development</w:t>
      </w:r>
      <w:r>
        <w:t xml:space="preserve"> (backend/front-</w:t>
      </w:r>
      <w:r w:rsidR="00A755EF">
        <w:t xml:space="preserve">end) implementation of accepted design through selecting suitable platforms and libraries and infrastructure </w:t>
      </w:r>
    </w:p>
    <w:p w14:paraId="5E9BBEF2" w14:textId="4BF83643" w:rsidR="00703483" w:rsidRDefault="00703483" w:rsidP="00703483">
      <w:pPr>
        <w:pStyle w:val="ListParagraph"/>
        <w:numPr>
          <w:ilvl w:val="0"/>
          <w:numId w:val="46"/>
        </w:numPr>
      </w:pPr>
      <w:proofErr w:type="gramStart"/>
      <w:r w:rsidRPr="00A755EF">
        <w:rPr>
          <w:b/>
          <w:bCs/>
        </w:rPr>
        <w:t>Testing</w:t>
      </w:r>
      <w:r>
        <w:t xml:space="preserve"> </w:t>
      </w:r>
      <w:r w:rsidR="00A755EF">
        <w:t>:</w:t>
      </w:r>
      <w:proofErr w:type="gramEnd"/>
      <w:r w:rsidR="00A755EF">
        <w:t xml:space="preserve"> ensure that accepted requirements functionality, design are developed as expected </w:t>
      </w:r>
      <w:r w:rsidR="0052667C">
        <w:t>and also change request that might have during the development phase was applied and meeting business and user needs</w:t>
      </w:r>
      <w:r w:rsidR="00A755EF">
        <w:t xml:space="preserve"> </w:t>
      </w:r>
    </w:p>
    <w:p w14:paraId="03F989C6" w14:textId="0722E0A3" w:rsidR="00703483" w:rsidRPr="00A755EF" w:rsidRDefault="00703483" w:rsidP="00703483">
      <w:pPr>
        <w:pStyle w:val="ListParagraph"/>
        <w:numPr>
          <w:ilvl w:val="0"/>
          <w:numId w:val="46"/>
        </w:numPr>
        <w:rPr>
          <w:b/>
          <w:bCs/>
        </w:rPr>
      </w:pPr>
      <w:r w:rsidRPr="00A755EF">
        <w:rPr>
          <w:b/>
          <w:bCs/>
        </w:rPr>
        <w:t>Deployment</w:t>
      </w:r>
      <w:r w:rsidR="0052667C">
        <w:rPr>
          <w:b/>
          <w:bCs/>
        </w:rPr>
        <w:t xml:space="preserve"> </w:t>
      </w:r>
      <w:r w:rsidR="0052667C">
        <w:t xml:space="preserve">run final release into real world through different levels if needed like staging then production through automated / manual deployment steps (can utilize </w:t>
      </w:r>
      <w:r w:rsidR="00C20F08">
        <w:t xml:space="preserve">automated </w:t>
      </w:r>
      <w:r w:rsidR="0052667C">
        <w:t xml:space="preserve">CICD tools like Jenkins, </w:t>
      </w:r>
      <w:proofErr w:type="gramStart"/>
      <w:r w:rsidR="00C20F08">
        <w:t>Travis</w:t>
      </w:r>
      <w:proofErr w:type="gramEnd"/>
      <w:r w:rsidR="0052667C">
        <w:t xml:space="preserve"> </w:t>
      </w:r>
      <w:r w:rsidR="00C20F08">
        <w:t>and TeamCity</w:t>
      </w:r>
    </w:p>
    <w:p w14:paraId="76476879" w14:textId="2BC44154" w:rsidR="00703483" w:rsidRPr="00A755EF" w:rsidRDefault="00703483" w:rsidP="00703483">
      <w:pPr>
        <w:pStyle w:val="ListParagraph"/>
        <w:numPr>
          <w:ilvl w:val="0"/>
          <w:numId w:val="46"/>
        </w:numPr>
        <w:rPr>
          <w:b/>
          <w:bCs/>
        </w:rPr>
      </w:pPr>
      <w:r w:rsidRPr="00A755EF">
        <w:rPr>
          <w:b/>
          <w:bCs/>
        </w:rPr>
        <w:t xml:space="preserve">Operation and support </w:t>
      </w:r>
    </w:p>
    <w:sectPr w:rsidR="00703483" w:rsidRPr="00A755EF" w:rsidSect="00A67285">
      <w:headerReference w:type="default" r:id="rId12"/>
      <w:footerReference w:type="default" r:id="rId13"/>
      <w:headerReference w:type="first" r:id="rId14"/>
      <w:footerReference w:type="first" r:id="rId15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8F743" w14:textId="77777777" w:rsidR="00CA4973" w:rsidRDefault="00CA4973" w:rsidP="005A20E2">
      <w:pPr>
        <w:spacing w:after="0"/>
      </w:pPr>
      <w:r>
        <w:separator/>
      </w:r>
    </w:p>
    <w:p w14:paraId="5BF28BEC" w14:textId="77777777" w:rsidR="00CA4973" w:rsidRDefault="00CA4973"/>
    <w:p w14:paraId="02EEBAA0" w14:textId="77777777" w:rsidR="00CA4973" w:rsidRDefault="00CA4973" w:rsidP="009B4773"/>
    <w:p w14:paraId="1B7A3018" w14:textId="77777777" w:rsidR="00CA4973" w:rsidRDefault="00CA4973" w:rsidP="00513832"/>
  </w:endnote>
  <w:endnote w:type="continuationSeparator" w:id="0">
    <w:p w14:paraId="74BBA66C" w14:textId="77777777" w:rsidR="00CA4973" w:rsidRDefault="00CA4973" w:rsidP="005A20E2">
      <w:pPr>
        <w:spacing w:after="0"/>
      </w:pPr>
      <w:r>
        <w:continuationSeparator/>
      </w:r>
    </w:p>
    <w:p w14:paraId="5DEC67EE" w14:textId="77777777" w:rsidR="00CA4973" w:rsidRDefault="00CA4973"/>
    <w:p w14:paraId="515C087A" w14:textId="77777777" w:rsidR="00CA4973" w:rsidRDefault="00CA4973" w:rsidP="009B4773"/>
    <w:p w14:paraId="52BE0331" w14:textId="77777777" w:rsidR="00CA4973" w:rsidRDefault="00CA4973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9F622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4678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9CFD3" w14:textId="77777777" w:rsidR="00CA4973" w:rsidRDefault="00CA4973" w:rsidP="005A20E2">
      <w:pPr>
        <w:spacing w:after="0"/>
      </w:pPr>
      <w:r>
        <w:separator/>
      </w:r>
    </w:p>
    <w:p w14:paraId="10C6DB73" w14:textId="77777777" w:rsidR="00CA4973" w:rsidRDefault="00CA4973"/>
    <w:p w14:paraId="37DD7FC1" w14:textId="77777777" w:rsidR="00CA4973" w:rsidRDefault="00CA4973" w:rsidP="009B4773"/>
    <w:p w14:paraId="477AD2B3" w14:textId="77777777" w:rsidR="00CA4973" w:rsidRDefault="00CA4973" w:rsidP="00513832"/>
  </w:footnote>
  <w:footnote w:type="continuationSeparator" w:id="0">
    <w:p w14:paraId="55ACBEED" w14:textId="77777777" w:rsidR="00CA4973" w:rsidRDefault="00CA4973" w:rsidP="005A20E2">
      <w:pPr>
        <w:spacing w:after="0"/>
      </w:pPr>
      <w:r>
        <w:continuationSeparator/>
      </w:r>
    </w:p>
    <w:p w14:paraId="5F255C24" w14:textId="77777777" w:rsidR="00CA4973" w:rsidRDefault="00CA4973"/>
    <w:p w14:paraId="374CCD4F" w14:textId="77777777" w:rsidR="00CA4973" w:rsidRDefault="00CA4973" w:rsidP="009B4773"/>
    <w:p w14:paraId="186D2FAF" w14:textId="77777777" w:rsidR="00CA4973" w:rsidRDefault="00CA4973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477F" w14:textId="579B8434" w:rsidR="003639D2" w:rsidRPr="003639D2" w:rsidRDefault="00CA4973" w:rsidP="003639D2">
    <w:pPr>
      <w:pStyle w:val="Header1"/>
    </w:pPr>
    <w:sdt>
      <w:sdtPr>
        <w:alias w:val="Title"/>
        <w:tag w:val=""/>
        <w:id w:val="-611985797"/>
        <w:placeholder>
          <w:docPart w:val="26F91F69F76E43CEA7D8564D682767C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4A74A1">
          <w:t>Highlow Assessment</w:t>
        </w:r>
      </w:sdtContent>
    </w:sdt>
  </w:p>
  <w:p w14:paraId="712CB06B" w14:textId="56A6BA7E" w:rsidR="005854DB" w:rsidRPr="005854DB" w:rsidRDefault="00CA4973" w:rsidP="003D6AFD">
    <w:pPr>
      <w:pStyle w:val="Header"/>
    </w:pPr>
    <w:sdt>
      <w:sdtPr>
        <w:alias w:val="Subtitle"/>
        <w:tag w:val=""/>
        <w:id w:val="-2023313307"/>
        <w:showingPlcHd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4A74A1">
          <w:t xml:space="preserve">     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4FE5BAB0" wp14:editId="3B37D7F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13BF89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E5BAB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7813BF89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CCFE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6865EDE2" wp14:editId="2963E34D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2A01092"/>
    <w:multiLevelType w:val="hybridMultilevel"/>
    <w:tmpl w:val="B4C44AAE"/>
    <w:lvl w:ilvl="0" w:tplc="85024372">
      <w:numFmt w:val="bullet"/>
      <w:lvlText w:val="-"/>
      <w:lvlJc w:val="left"/>
      <w:pPr>
        <w:ind w:left="868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67725D"/>
    <w:multiLevelType w:val="hybridMultilevel"/>
    <w:tmpl w:val="D92AD634"/>
    <w:lvl w:ilvl="0" w:tplc="7BCEF5E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6856C6"/>
    <w:multiLevelType w:val="hybridMultilevel"/>
    <w:tmpl w:val="BCA23A82"/>
    <w:lvl w:ilvl="0" w:tplc="85024372">
      <w:numFmt w:val="bullet"/>
      <w:lvlText w:val="-"/>
      <w:lvlJc w:val="left"/>
      <w:pPr>
        <w:ind w:left="868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7"/>
  </w:num>
  <w:num w:numId="3">
    <w:abstractNumId w:val="18"/>
  </w:num>
  <w:num w:numId="4">
    <w:abstractNumId w:val="27"/>
  </w:num>
  <w:num w:numId="5">
    <w:abstractNumId w:val="14"/>
  </w:num>
  <w:num w:numId="6">
    <w:abstractNumId w:val="8"/>
  </w:num>
  <w:num w:numId="7">
    <w:abstractNumId w:val="36"/>
  </w:num>
  <w:num w:numId="8">
    <w:abstractNumId w:val="13"/>
  </w:num>
  <w:num w:numId="9">
    <w:abstractNumId w:val="38"/>
  </w:num>
  <w:num w:numId="10">
    <w:abstractNumId w:val="33"/>
  </w:num>
  <w:num w:numId="11">
    <w:abstractNumId w:val="4"/>
  </w:num>
  <w:num w:numId="12">
    <w:abstractNumId w:val="11"/>
  </w:num>
  <w:num w:numId="13">
    <w:abstractNumId w:val="16"/>
  </w:num>
  <w:num w:numId="14">
    <w:abstractNumId w:val="26"/>
  </w:num>
  <w:num w:numId="15">
    <w:abstractNumId w:val="21"/>
  </w:num>
  <w:num w:numId="16">
    <w:abstractNumId w:val="7"/>
  </w:num>
  <w:num w:numId="17">
    <w:abstractNumId w:val="28"/>
  </w:num>
  <w:num w:numId="18">
    <w:abstractNumId w:val="39"/>
  </w:num>
  <w:num w:numId="19">
    <w:abstractNumId w:val="10"/>
  </w:num>
  <w:num w:numId="20">
    <w:abstractNumId w:val="31"/>
  </w:num>
  <w:num w:numId="21">
    <w:abstractNumId w:val="12"/>
  </w:num>
  <w:num w:numId="22">
    <w:abstractNumId w:val="23"/>
  </w:num>
  <w:num w:numId="23">
    <w:abstractNumId w:val="25"/>
  </w:num>
  <w:num w:numId="24">
    <w:abstractNumId w:val="20"/>
  </w:num>
  <w:num w:numId="25">
    <w:abstractNumId w:val="24"/>
  </w:num>
  <w:num w:numId="26">
    <w:abstractNumId w:val="9"/>
  </w:num>
  <w:num w:numId="27">
    <w:abstractNumId w:val="34"/>
  </w:num>
  <w:num w:numId="28">
    <w:abstractNumId w:val="15"/>
  </w:num>
  <w:num w:numId="29">
    <w:abstractNumId w:val="6"/>
  </w:num>
  <w:num w:numId="30">
    <w:abstractNumId w:val="19"/>
  </w:num>
  <w:num w:numId="31">
    <w:abstractNumId w:val="5"/>
  </w:num>
  <w:num w:numId="32">
    <w:abstractNumId w:val="30"/>
  </w:num>
  <w:num w:numId="33">
    <w:abstractNumId w:val="32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5"/>
  </w:num>
  <w:num w:numId="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2"/>
  </w:num>
  <w:num w:numId="47">
    <w:abstractNumId w:val="40"/>
  </w:num>
  <w:num w:numId="48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F8F"/>
    <w:rsid w:val="0000092E"/>
    <w:rsid w:val="00012A83"/>
    <w:rsid w:val="000157DD"/>
    <w:rsid w:val="00017C3C"/>
    <w:rsid w:val="00021F2E"/>
    <w:rsid w:val="00026EAE"/>
    <w:rsid w:val="0003123C"/>
    <w:rsid w:val="00032A10"/>
    <w:rsid w:val="00040D2B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0F7E64"/>
    <w:rsid w:val="00115398"/>
    <w:rsid w:val="001155CE"/>
    <w:rsid w:val="0012157A"/>
    <w:rsid w:val="001225D9"/>
    <w:rsid w:val="0012403E"/>
    <w:rsid w:val="00124370"/>
    <w:rsid w:val="00160392"/>
    <w:rsid w:val="00164319"/>
    <w:rsid w:val="001A28F5"/>
    <w:rsid w:val="001A5429"/>
    <w:rsid w:val="001D1C22"/>
    <w:rsid w:val="001E11F1"/>
    <w:rsid w:val="001E1E58"/>
    <w:rsid w:val="00206719"/>
    <w:rsid w:val="00206EBA"/>
    <w:rsid w:val="00207A17"/>
    <w:rsid w:val="00240312"/>
    <w:rsid w:val="00242C52"/>
    <w:rsid w:val="00247B17"/>
    <w:rsid w:val="00252E4A"/>
    <w:rsid w:val="00263DFD"/>
    <w:rsid w:val="002642A8"/>
    <w:rsid w:val="002955AB"/>
    <w:rsid w:val="002A137B"/>
    <w:rsid w:val="002E03FB"/>
    <w:rsid w:val="002E293B"/>
    <w:rsid w:val="003027C9"/>
    <w:rsid w:val="0031130D"/>
    <w:rsid w:val="00314A6F"/>
    <w:rsid w:val="00334394"/>
    <w:rsid w:val="00347AF5"/>
    <w:rsid w:val="00360F98"/>
    <w:rsid w:val="00362478"/>
    <w:rsid w:val="003639D2"/>
    <w:rsid w:val="00374421"/>
    <w:rsid w:val="00380150"/>
    <w:rsid w:val="00396BA9"/>
    <w:rsid w:val="003A1203"/>
    <w:rsid w:val="003B5758"/>
    <w:rsid w:val="003C01B2"/>
    <w:rsid w:val="003D59A7"/>
    <w:rsid w:val="003D6AFD"/>
    <w:rsid w:val="003E6EC5"/>
    <w:rsid w:val="003E78A7"/>
    <w:rsid w:val="003F0714"/>
    <w:rsid w:val="003F13B0"/>
    <w:rsid w:val="003F5F4A"/>
    <w:rsid w:val="00403423"/>
    <w:rsid w:val="00413BB9"/>
    <w:rsid w:val="004262DD"/>
    <w:rsid w:val="0042646F"/>
    <w:rsid w:val="00435096"/>
    <w:rsid w:val="004411FB"/>
    <w:rsid w:val="00443212"/>
    <w:rsid w:val="0047116D"/>
    <w:rsid w:val="00493EC0"/>
    <w:rsid w:val="00495909"/>
    <w:rsid w:val="004A74A1"/>
    <w:rsid w:val="004B5251"/>
    <w:rsid w:val="004B5630"/>
    <w:rsid w:val="004C0453"/>
    <w:rsid w:val="004C432D"/>
    <w:rsid w:val="004C7B3E"/>
    <w:rsid w:val="004E75BB"/>
    <w:rsid w:val="00513832"/>
    <w:rsid w:val="0052667C"/>
    <w:rsid w:val="00526C37"/>
    <w:rsid w:val="00533047"/>
    <w:rsid w:val="00552F97"/>
    <w:rsid w:val="00567626"/>
    <w:rsid w:val="00577B45"/>
    <w:rsid w:val="005854DB"/>
    <w:rsid w:val="005905B3"/>
    <w:rsid w:val="005919AF"/>
    <w:rsid w:val="005A20E2"/>
    <w:rsid w:val="005B6A1A"/>
    <w:rsid w:val="005C7E0C"/>
    <w:rsid w:val="005D2146"/>
    <w:rsid w:val="005F1D13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325F"/>
    <w:rsid w:val="006C4D5C"/>
    <w:rsid w:val="006D0144"/>
    <w:rsid w:val="006E3FC8"/>
    <w:rsid w:val="006F38DB"/>
    <w:rsid w:val="00703483"/>
    <w:rsid w:val="007157EF"/>
    <w:rsid w:val="0073670F"/>
    <w:rsid w:val="00740FCE"/>
    <w:rsid w:val="00742B2C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C5F8E"/>
    <w:rsid w:val="007D40E3"/>
    <w:rsid w:val="007D5767"/>
    <w:rsid w:val="007F793B"/>
    <w:rsid w:val="00813EC8"/>
    <w:rsid w:val="00817F8C"/>
    <w:rsid w:val="0082491D"/>
    <w:rsid w:val="008315A0"/>
    <w:rsid w:val="0083428B"/>
    <w:rsid w:val="00876F99"/>
    <w:rsid w:val="008820B3"/>
    <w:rsid w:val="00886169"/>
    <w:rsid w:val="0089410F"/>
    <w:rsid w:val="008965F6"/>
    <w:rsid w:val="008A108A"/>
    <w:rsid w:val="008A2B5E"/>
    <w:rsid w:val="008D3386"/>
    <w:rsid w:val="008F704C"/>
    <w:rsid w:val="0090206C"/>
    <w:rsid w:val="00902998"/>
    <w:rsid w:val="00912C1B"/>
    <w:rsid w:val="0092125E"/>
    <w:rsid w:val="00924319"/>
    <w:rsid w:val="00926815"/>
    <w:rsid w:val="009355C2"/>
    <w:rsid w:val="00952A7A"/>
    <w:rsid w:val="00974BF8"/>
    <w:rsid w:val="009A3B33"/>
    <w:rsid w:val="009A45A0"/>
    <w:rsid w:val="009A4F8F"/>
    <w:rsid w:val="009B35B5"/>
    <w:rsid w:val="009B3A56"/>
    <w:rsid w:val="009B4773"/>
    <w:rsid w:val="009D2556"/>
    <w:rsid w:val="00A371D8"/>
    <w:rsid w:val="00A47F89"/>
    <w:rsid w:val="00A630FD"/>
    <w:rsid w:val="00A67285"/>
    <w:rsid w:val="00A74908"/>
    <w:rsid w:val="00A755EF"/>
    <w:rsid w:val="00A91213"/>
    <w:rsid w:val="00A960DC"/>
    <w:rsid w:val="00AA29B1"/>
    <w:rsid w:val="00AA387F"/>
    <w:rsid w:val="00AA66D7"/>
    <w:rsid w:val="00AA72AD"/>
    <w:rsid w:val="00AC3653"/>
    <w:rsid w:val="00AE0241"/>
    <w:rsid w:val="00AE2638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C0FD6"/>
    <w:rsid w:val="00BD0C60"/>
    <w:rsid w:val="00BD6AE1"/>
    <w:rsid w:val="00C17BCF"/>
    <w:rsid w:val="00C20F08"/>
    <w:rsid w:val="00C3246A"/>
    <w:rsid w:val="00C47A7F"/>
    <w:rsid w:val="00C65564"/>
    <w:rsid w:val="00C749D8"/>
    <w:rsid w:val="00C874A7"/>
    <w:rsid w:val="00C949BE"/>
    <w:rsid w:val="00CA45F9"/>
    <w:rsid w:val="00CA4973"/>
    <w:rsid w:val="00CA61D8"/>
    <w:rsid w:val="00CD1D98"/>
    <w:rsid w:val="00CE4DFC"/>
    <w:rsid w:val="00CF1267"/>
    <w:rsid w:val="00D10CB5"/>
    <w:rsid w:val="00D13200"/>
    <w:rsid w:val="00D26769"/>
    <w:rsid w:val="00D27AF8"/>
    <w:rsid w:val="00D6543F"/>
    <w:rsid w:val="00D73C42"/>
    <w:rsid w:val="00D74E0C"/>
    <w:rsid w:val="00D8068C"/>
    <w:rsid w:val="00D94688"/>
    <w:rsid w:val="00DA03A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77661"/>
    <w:rsid w:val="00E84350"/>
    <w:rsid w:val="00E85863"/>
    <w:rsid w:val="00E91AE4"/>
    <w:rsid w:val="00EA431D"/>
    <w:rsid w:val="00EC4BCD"/>
    <w:rsid w:val="00EF139B"/>
    <w:rsid w:val="00F217D3"/>
    <w:rsid w:val="00F33F5E"/>
    <w:rsid w:val="00F60840"/>
    <w:rsid w:val="00F75B86"/>
    <w:rsid w:val="00F77933"/>
    <w:rsid w:val="00F82158"/>
    <w:rsid w:val="00F8411A"/>
    <w:rsid w:val="00F9203A"/>
    <w:rsid w:val="00FA05C1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E3BF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0F7E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6EBA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MostafaAbdElkareem/Hanasoft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t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6366F65C944EB5821798E1DC500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9FD45-8111-4BF5-9F35-AF9880F44A8E}"/>
      </w:docPartPr>
      <w:docPartBody>
        <w:p w:rsidR="006708D3" w:rsidRDefault="001626D8">
          <w:pPr>
            <w:pStyle w:val="FE6366F65C944EB5821798E1DC500CE8"/>
          </w:pPr>
          <w:r w:rsidRPr="003639D2">
            <w:t>OFFICE-BASED AGENCY</w:t>
          </w:r>
        </w:p>
      </w:docPartBody>
    </w:docPart>
    <w:docPart>
      <w:docPartPr>
        <w:name w:val="26F91F69F76E43CEA7D8564D682767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3B8289-8BB3-495A-92DE-83A93D63B865}"/>
      </w:docPartPr>
      <w:docPartBody>
        <w:p w:rsidR="006708D3" w:rsidRDefault="001626D8">
          <w:pPr>
            <w:pStyle w:val="26F91F69F76E43CEA7D8564D682767C3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D8"/>
    <w:rsid w:val="001626D8"/>
    <w:rsid w:val="006708D3"/>
    <w:rsid w:val="008C04E5"/>
    <w:rsid w:val="00F4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6366F65C944EB5821798E1DC500CE8">
    <w:name w:val="FE6366F65C944EB5821798E1DC500CE8"/>
  </w:style>
  <w:style w:type="paragraph" w:customStyle="1" w:styleId="26F91F69F76E43CEA7D8564D682767C3">
    <w:name w:val="26F91F69F76E43CEA7D8564D682767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4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Highlow Assessment</vt:lpstr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Highlow Assessment</dc:title>
  <dc:subject/>
  <dc:creator/>
  <cp:keywords/>
  <dc:description/>
  <cp:lastModifiedBy/>
  <cp:revision>1</cp:revision>
  <dcterms:created xsi:type="dcterms:W3CDTF">2022-03-29T23:05:00Z</dcterms:created>
  <dcterms:modified xsi:type="dcterms:W3CDTF">2022-03-31T04:47:00Z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